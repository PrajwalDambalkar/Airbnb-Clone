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5E46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en-US"/>
        </w:rPr>
        <w:t>Airbnb Clone - Project Setup Summary</w:t>
      </w:r>
    </w:p>
    <w:p w14:paraId="0CCD9433" w14:textId="77777777" w:rsidR="00B12933" w:rsidRPr="00B12933" w:rsidRDefault="00B12933" w:rsidP="00B1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Project: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Lab 1 Assignment - Airbnb Prototype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Team: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Prajwal &amp; Pukhraj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Due Date: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October 20, 2025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Tech Stack: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MERN + Python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FastAPI</w:t>
      </w:r>
      <w:proofErr w:type="spell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+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Ollama</w:t>
      </w:r>
      <w:proofErr w:type="spellEnd"/>
    </w:p>
    <w:p w14:paraId="45BB2A3D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516914F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8504B77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🎯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Project Overview</w:t>
      </w:r>
    </w:p>
    <w:p w14:paraId="7B6BDDE2" w14:textId="77777777" w:rsidR="00B12933" w:rsidRPr="00B12933" w:rsidRDefault="00B12933" w:rsidP="00B1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Building an Airbnb clone with:</w:t>
      </w:r>
    </w:p>
    <w:p w14:paraId="742C1624" w14:textId="77777777" w:rsidR="00B12933" w:rsidRPr="00B12933" w:rsidRDefault="00B12933" w:rsidP="00B129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Frontend: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React + Vite + TypeScript + Tailwind CSS</w:t>
      </w:r>
    </w:p>
    <w:p w14:paraId="5A5A6A9F" w14:textId="77777777" w:rsidR="00B12933" w:rsidRPr="00B12933" w:rsidRDefault="00B12933" w:rsidP="00B129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Backend: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Node.js + Express + MongoDB</w:t>
      </w:r>
    </w:p>
    <w:p w14:paraId="59B9463A" w14:textId="77777777" w:rsidR="00B12933" w:rsidRPr="00B12933" w:rsidRDefault="00B12933" w:rsidP="00B129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Agent Service: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Python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FastAPI</w:t>
      </w:r>
      <w:proofErr w:type="spell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+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Ollama</w:t>
      </w:r>
      <w:proofErr w:type="spell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(Llama3) + RAG</w:t>
      </w:r>
    </w:p>
    <w:p w14:paraId="33C81190" w14:textId="77777777" w:rsidR="00B12933" w:rsidRPr="00B12933" w:rsidRDefault="00B12933" w:rsidP="00B129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Authentication: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Session-based (express-session)</w:t>
      </w:r>
    </w:p>
    <w:p w14:paraId="1D5689C5" w14:textId="77777777" w:rsidR="00B12933" w:rsidRPr="00B12933" w:rsidRDefault="00B12933" w:rsidP="00B129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Personas: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Traveler &amp; Owner</w:t>
      </w:r>
    </w:p>
    <w:p w14:paraId="1BF016D9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4755E0F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A932DC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📁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Current Project Structure</w:t>
      </w:r>
    </w:p>
    <w:p w14:paraId="4A110C5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Airbnb Clone/</w:t>
      </w:r>
    </w:p>
    <w:p w14:paraId="0B127CE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├── apps/</w:t>
      </w:r>
    </w:p>
    <w:p w14:paraId="5F4F99D0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│   ├── frontend/          </w:t>
      </w:r>
      <w:r w:rsidRPr="00B12933">
        <w:rPr>
          <w:rFonts w:ascii="Apple Color Emoji" w:eastAsia="Times New Roman" w:hAnsi="Apple Color Emoji" w:cs="Apple Color Emoji"/>
          <w:color w:val="auto"/>
          <w:sz w:val="20"/>
          <w:szCs w:val="20"/>
          <w:lang w:eastAsia="en-US"/>
        </w:rPr>
        <w:t>✅</w:t>
      </w: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Vite + React + TypeScript setup</w:t>
      </w:r>
    </w:p>
    <w:p w14:paraId="0BCCBB3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│   │   ├── </w:t>
      </w:r>
      <w:proofErr w:type="spellStart"/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package.json</w:t>
      </w:r>
      <w:proofErr w:type="spellEnd"/>
      <w:proofErr w:type="gramEnd"/>
    </w:p>
    <w:p w14:paraId="48373A7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│   │   ├──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vite.config.ts</w:t>
      </w:r>
      <w:proofErr w:type="spellEnd"/>
    </w:p>
    <w:p w14:paraId="09C9FEDC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│   ├── tailwind.config.js</w:t>
      </w:r>
    </w:p>
    <w:p w14:paraId="2542F06D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│   ├─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─ .env</w:t>
      </w:r>
      <w:proofErr w:type="gramEnd"/>
    </w:p>
    <w:p w14:paraId="140E496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│   │   └──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src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/</w:t>
      </w:r>
    </w:p>
    <w:p w14:paraId="0323036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│</w:t>
      </w:r>
    </w:p>
    <w:p w14:paraId="71458FF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│   ├── backend/           </w:t>
      </w:r>
      <w:r w:rsidRPr="00B12933">
        <w:rPr>
          <w:rFonts w:ascii="Apple Color Emoji" w:eastAsia="Times New Roman" w:hAnsi="Apple Color Emoji" w:cs="Apple Color Emoji"/>
          <w:color w:val="auto"/>
          <w:sz w:val="20"/>
          <w:szCs w:val="20"/>
          <w:lang w:eastAsia="en-US"/>
        </w:rPr>
        <w:t>⚠️</w:t>
      </w: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Needs full implementation</w:t>
      </w:r>
    </w:p>
    <w:p w14:paraId="14B07D2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│   │   ├── </w:t>
      </w:r>
      <w:proofErr w:type="spellStart"/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package.json</w:t>
      </w:r>
      <w:proofErr w:type="spellEnd"/>
      <w:proofErr w:type="gramEnd"/>
    </w:p>
    <w:p w14:paraId="51BF099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│   ├── server.js</w:t>
      </w:r>
    </w:p>
    <w:p w14:paraId="28DF51A0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│   ├─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─ .env</w:t>
      </w:r>
      <w:proofErr w:type="gramEnd"/>
    </w:p>
    <w:p w14:paraId="1A4B3F51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│   ├── models/</w:t>
      </w:r>
    </w:p>
    <w:p w14:paraId="53C8D83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│   ├── routes/</w:t>
      </w:r>
    </w:p>
    <w:p w14:paraId="5B1CD03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│   ├── controllers/</w:t>
      </w:r>
    </w:p>
    <w:p w14:paraId="7B6C93F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│   ├── config/</w:t>
      </w:r>
    </w:p>
    <w:p w14:paraId="0F75373C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│   │   ├──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middlewares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/</w:t>
      </w:r>
    </w:p>
    <w:p w14:paraId="1ED4BDC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│   └── utils/</w:t>
      </w:r>
    </w:p>
    <w:p w14:paraId="62826CD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│</w:t>
      </w:r>
    </w:p>
    <w:p w14:paraId="40964840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│   └── agent-service/     </w:t>
      </w:r>
      <w:r w:rsidRPr="00B12933">
        <w:rPr>
          <w:rFonts w:ascii="Apple Color Emoji" w:eastAsia="Times New Roman" w:hAnsi="Apple Color Emoji" w:cs="Apple Color Emoji"/>
          <w:color w:val="auto"/>
          <w:sz w:val="20"/>
          <w:szCs w:val="20"/>
          <w:lang w:eastAsia="en-US"/>
        </w:rPr>
        <w:t>✅</w:t>
      </w: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FastAPI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+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working</w:t>
      </w:r>
    </w:p>
    <w:p w14:paraId="605E986A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    ├── main.py</w:t>
      </w:r>
    </w:p>
    <w:p w14:paraId="2809FA31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    ├── requirements.txt</w:t>
      </w:r>
    </w:p>
    <w:p w14:paraId="21D001EB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    ├─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─ .env</w:t>
      </w:r>
      <w:proofErr w:type="gramEnd"/>
    </w:p>
    <w:p w14:paraId="43E65F3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│       ├──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venv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/</w:t>
      </w:r>
    </w:p>
    <w:p w14:paraId="77DFF927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    ├── services/</w:t>
      </w:r>
    </w:p>
    <w:p w14:paraId="6666392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    ├── rag/</w:t>
      </w:r>
    </w:p>
    <w:p w14:paraId="7AAAEA2C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lastRenderedPageBreak/>
        <w:t>│       ├── utils/</w:t>
      </w:r>
    </w:p>
    <w:p w14:paraId="09E6A0DC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       └── models/</w:t>
      </w:r>
    </w:p>
    <w:p w14:paraId="6FB5C99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│</w:t>
      </w:r>
    </w:p>
    <w:p w14:paraId="2C03DCD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├─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─ .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gitignore</w:t>
      </w:r>
      <w:proofErr w:type="spellEnd"/>
      <w:proofErr w:type="gramEnd"/>
    </w:p>
    <w:p w14:paraId="2B3BA09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├── README.md</w:t>
      </w:r>
    </w:p>
    <w:p w14:paraId="298C5FBA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└── </w:t>
      </w:r>
      <w:proofErr w:type="spellStart"/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package.json</w:t>
      </w:r>
      <w:proofErr w:type="spellEnd"/>
      <w:proofErr w:type="gramEnd"/>
    </w:p>
    <w:p w14:paraId="0941361E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44A4DF3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C5E4AF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What's Already Set Up</w:t>
      </w:r>
    </w:p>
    <w:p w14:paraId="33E2C180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1. Agent Service (</w:t>
      </w:r>
      <w:proofErr w:type="spellStart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FastAPI</w:t>
      </w:r>
      <w:proofErr w:type="spellEnd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 xml:space="preserve"> + </w:t>
      </w:r>
      <w:proofErr w:type="spellStart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Ollama</w:t>
      </w:r>
      <w:proofErr w:type="spellEnd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)</w:t>
      </w:r>
    </w:p>
    <w:p w14:paraId="1D26209F" w14:textId="77777777" w:rsidR="00B12933" w:rsidRPr="00B12933" w:rsidRDefault="00B12933" w:rsidP="00B129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Status: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Working</w:t>
      </w:r>
    </w:p>
    <w:p w14:paraId="5ABE346C" w14:textId="77777777" w:rsidR="00B12933" w:rsidRPr="00B12933" w:rsidRDefault="00B12933" w:rsidP="00B129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Location: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apps/agent-service/</w:t>
      </w:r>
    </w:p>
    <w:p w14:paraId="4DEE0A12" w14:textId="77777777" w:rsidR="00B12933" w:rsidRPr="00B12933" w:rsidRDefault="00B12933" w:rsidP="00B129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Model: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Llama3 (4.7GB)</w:t>
      </w:r>
    </w:p>
    <w:p w14:paraId="40053187" w14:textId="77777777" w:rsidR="00B12933" w:rsidRPr="00B12933" w:rsidRDefault="00B12933" w:rsidP="00B129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Port: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8000</w:t>
      </w:r>
    </w:p>
    <w:p w14:paraId="2249CB7B" w14:textId="77777777" w:rsidR="00B12933" w:rsidRPr="00B12933" w:rsidRDefault="00B12933" w:rsidP="00B1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Test Commands:</w:t>
      </w:r>
    </w:p>
    <w:p w14:paraId="040FF37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Start agent service</w:t>
      </w:r>
    </w:p>
    <w:p w14:paraId="72FB140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cd apps/agent-service</w:t>
      </w:r>
    </w:p>
    <w:p w14:paraId="253B886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source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venv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/bin/activate</w:t>
      </w:r>
    </w:p>
    <w:p w14:paraId="77EC1AF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uvicorn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main:app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--reload</w:t>
      </w:r>
    </w:p>
    <w:p w14:paraId="37D2C61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2C05B307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Test endpoints</w:t>
      </w:r>
    </w:p>
    <w:p w14:paraId="71B1CB2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curl http://localhost:8000/</w:t>
      </w:r>
    </w:p>
    <w:p w14:paraId="4CCAF560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curl http://localhost:8000/test-ollama</w:t>
      </w:r>
    </w:p>
    <w:p w14:paraId="213440DD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 xml:space="preserve">2. </w:t>
      </w:r>
      <w:proofErr w:type="spellStart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Ollama</w:t>
      </w:r>
      <w:proofErr w:type="spellEnd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 xml:space="preserve"> Installation</w:t>
      </w:r>
    </w:p>
    <w:p w14:paraId="6CA921B8" w14:textId="77777777" w:rsidR="00B12933" w:rsidRPr="00B12933" w:rsidRDefault="00B12933" w:rsidP="00B129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Status: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Installed system-wide</w:t>
      </w:r>
    </w:p>
    <w:p w14:paraId="2F7F7BF7" w14:textId="77777777" w:rsidR="00B12933" w:rsidRPr="00B12933" w:rsidRDefault="00B12933" w:rsidP="00B129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Model: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llama</w:t>
      </w:r>
      <w:proofErr w:type="gram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3:latest</w:t>
      </w:r>
      <w:proofErr w:type="gram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(4.7GB)</w:t>
      </w:r>
    </w:p>
    <w:p w14:paraId="48C390C4" w14:textId="77777777" w:rsidR="00B12933" w:rsidRPr="00B12933" w:rsidRDefault="00B12933" w:rsidP="00B129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Port: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11434</w:t>
      </w:r>
    </w:p>
    <w:p w14:paraId="11958779" w14:textId="77777777" w:rsidR="00B12933" w:rsidRPr="00B12933" w:rsidRDefault="00B12933" w:rsidP="00B1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Useful Commands:</w:t>
      </w:r>
    </w:p>
    <w:p w14:paraId="307ADF6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List installed models</w:t>
      </w:r>
    </w:p>
    <w:p w14:paraId="74D895C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list</w:t>
      </w:r>
    </w:p>
    <w:p w14:paraId="33F7EC8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493AF301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# Test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directly</w:t>
      </w:r>
    </w:p>
    <w:p w14:paraId="75894B0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run llama3 "Hello"</w:t>
      </w:r>
    </w:p>
    <w:p w14:paraId="2F1000F8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1401F13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# Start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service</w:t>
      </w:r>
    </w:p>
    <w:p w14:paraId="298F19D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brew services start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</w:p>
    <w:p w14:paraId="71DEADDC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06C0B49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Check if running</w:t>
      </w:r>
    </w:p>
    <w:p w14:paraId="29DC5B9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ps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aux | grep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</w:p>
    <w:p w14:paraId="05B1C6A9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3. Frontend Basic Setup</w:t>
      </w:r>
    </w:p>
    <w:p w14:paraId="101EF3F9" w14:textId="77777777" w:rsidR="00B12933" w:rsidRPr="00B12933" w:rsidRDefault="00B12933" w:rsidP="00B129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Status: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⚠️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Basic Vite setup done, needs implementation</w:t>
      </w:r>
    </w:p>
    <w:p w14:paraId="0E82623D" w14:textId="77777777" w:rsidR="00B12933" w:rsidRPr="00B12933" w:rsidRDefault="00B12933" w:rsidP="00B129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lastRenderedPageBreak/>
        <w:t>Location: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apps/frontend/</w:t>
      </w:r>
    </w:p>
    <w:p w14:paraId="3AFF7C47" w14:textId="77777777" w:rsidR="00B12933" w:rsidRPr="00B12933" w:rsidRDefault="00B12933" w:rsidP="00B129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Port: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5173 (default Vite)</w:t>
      </w:r>
    </w:p>
    <w:p w14:paraId="764F7985" w14:textId="77777777" w:rsidR="00B12933" w:rsidRPr="00B12933" w:rsidRDefault="00B12933" w:rsidP="00B1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Dependencies Installed:</w:t>
      </w:r>
    </w:p>
    <w:p w14:paraId="61F5D954" w14:textId="77777777" w:rsidR="00B12933" w:rsidRPr="00B12933" w:rsidRDefault="00B12933" w:rsidP="00B129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React 19</w:t>
      </w:r>
    </w:p>
    <w:p w14:paraId="2F9F48A7" w14:textId="77777777" w:rsidR="00B12933" w:rsidRPr="00B12933" w:rsidRDefault="00B12933" w:rsidP="00B129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Vite 7</w:t>
      </w:r>
    </w:p>
    <w:p w14:paraId="0CB3000B" w14:textId="77777777" w:rsidR="00B12933" w:rsidRPr="00B12933" w:rsidRDefault="00B12933" w:rsidP="00B129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TypeScript</w:t>
      </w:r>
    </w:p>
    <w:p w14:paraId="4A156383" w14:textId="77777777" w:rsidR="00B12933" w:rsidRPr="00B12933" w:rsidRDefault="00B12933" w:rsidP="00B129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Tailwind CSS 4</w:t>
      </w:r>
    </w:p>
    <w:p w14:paraId="3197774D" w14:textId="77777777" w:rsidR="00B12933" w:rsidRPr="00B12933" w:rsidRDefault="00B12933" w:rsidP="00B129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(Need to add: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axios</w:t>
      </w:r>
      <w:proofErr w:type="spell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, react-router-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dom</w:t>
      </w:r>
      <w:proofErr w:type="spell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lucide</w:t>
      </w:r>
      <w:proofErr w:type="spell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-react)</w:t>
      </w:r>
    </w:p>
    <w:p w14:paraId="1AC88F3B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041324C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2B7E23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📋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Environment Files</w:t>
      </w:r>
    </w:p>
    <w:p w14:paraId="6E92C4ED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proofErr w:type="gramStart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 xml:space="preserve">Frontend </w:t>
      </w:r>
      <w:r w:rsidRPr="00B12933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eastAsia="en-US"/>
        </w:rPr>
        <w:t>.env</w:t>
      </w:r>
      <w:proofErr w:type="gramEnd"/>
    </w:p>
    <w:p w14:paraId="0F99AB7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VITE_API_BASE_URL=http://localhost:5000</w:t>
      </w:r>
    </w:p>
    <w:p w14:paraId="1554A9C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VITE_AGENT_URL=http://localhost:8000</w:t>
      </w:r>
    </w:p>
    <w:p w14:paraId="6C015F06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proofErr w:type="gramStart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 xml:space="preserve">Backend </w:t>
      </w:r>
      <w:r w:rsidRPr="00B12933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eastAsia="en-US"/>
        </w:rPr>
        <w:t>.env</w:t>
      </w:r>
      <w:proofErr w:type="gramEnd"/>
    </w:p>
    <w:p w14:paraId="0BA76A6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PORT=5000</w:t>
      </w:r>
    </w:p>
    <w:p w14:paraId="30AAE48A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MONGODB_URI=mongodb://localhost:27017/airbnb-clone</w:t>
      </w:r>
    </w:p>
    <w:p w14:paraId="270E4F2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SESSION_SECRET=your-super-secret-key-change-this</w:t>
      </w:r>
    </w:p>
    <w:p w14:paraId="6AFFA73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NODE_ENV=development</w:t>
      </w:r>
    </w:p>
    <w:p w14:paraId="6CBFDD1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AGENT_SERVICE_URL=http://localhost:8000</w:t>
      </w:r>
    </w:p>
    <w:p w14:paraId="1790FCCB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CORS_ORIGIN=http://localhost:5173</w:t>
      </w:r>
    </w:p>
    <w:p w14:paraId="303EB7F6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 xml:space="preserve">Agent </w:t>
      </w:r>
      <w:proofErr w:type="gramStart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 xml:space="preserve">Service </w:t>
      </w:r>
      <w:r w:rsidRPr="00B12933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eastAsia="en-US"/>
        </w:rPr>
        <w:t>.env</w:t>
      </w:r>
      <w:proofErr w:type="gramEnd"/>
    </w:p>
    <w:p w14:paraId="7124256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TAVILY_API_KEY=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tvly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-your-key-here</w:t>
      </w:r>
    </w:p>
    <w:p w14:paraId="12BB630B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MONGODB_URI=mongodb://localhost:27017/airbnb-clone</w:t>
      </w:r>
    </w:p>
    <w:p w14:paraId="39D35E4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OLLAMA_BASE_URL=http://localhost:11434</w:t>
      </w:r>
    </w:p>
    <w:p w14:paraId="7CD3EBD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OLLAMA_MODEL=llama3</w:t>
      </w:r>
    </w:p>
    <w:p w14:paraId="690B2CC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ENVIRONMENT=development</w:t>
      </w:r>
    </w:p>
    <w:p w14:paraId="6CC0FB58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6D75E4A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775C40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🔧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Tech Stack Details</w:t>
      </w:r>
    </w:p>
    <w:p w14:paraId="781AD1B2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Frontend Dependencies</w:t>
      </w:r>
    </w:p>
    <w:p w14:paraId="37EBA0B0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{</w:t>
      </w:r>
    </w:p>
    <w:p w14:paraId="65803F8D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"dependencies": {</w:t>
      </w:r>
    </w:p>
    <w:p w14:paraId="0412E63C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 "react": "^19.1.1",</w:t>
      </w:r>
    </w:p>
    <w:p w14:paraId="64172F6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 "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react</w:t>
      </w:r>
      <w:proofErr w:type="gram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-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dom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": "^19.1.1"</w:t>
      </w:r>
    </w:p>
    <w:p w14:paraId="6881CD8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},</w:t>
      </w:r>
    </w:p>
    <w:p w14:paraId="56B6380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"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devDependencies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": {</w:t>
      </w:r>
    </w:p>
    <w:p w14:paraId="278FBCFC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 "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vite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": "^7.1.7",</w:t>
      </w:r>
    </w:p>
    <w:p w14:paraId="5051C69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lastRenderedPageBreak/>
        <w:t xml:space="preserve">    "typescript": "~5.8.3",</w:t>
      </w:r>
    </w:p>
    <w:p w14:paraId="6C3D88A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 "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tailwindcss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": "^4.1.13",</w:t>
      </w:r>
    </w:p>
    <w:p w14:paraId="0FAFF557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 "@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vitejs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/plugin-react": "^5.0.3"</w:t>
      </w:r>
    </w:p>
    <w:p w14:paraId="6C63C48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}</w:t>
      </w:r>
    </w:p>
    <w:p w14:paraId="4A77322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}</w:t>
      </w:r>
    </w:p>
    <w:p w14:paraId="59CCDEF5" w14:textId="77777777" w:rsidR="00B12933" w:rsidRPr="00B12933" w:rsidRDefault="00B12933" w:rsidP="00B1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Still Need to Install:</w:t>
      </w:r>
    </w:p>
    <w:p w14:paraId="23924B7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npm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install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axios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react-router-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dom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lucide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-react</w:t>
      </w:r>
    </w:p>
    <w:p w14:paraId="3E654A94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Backend Dependencies (To Install)</w:t>
      </w:r>
    </w:p>
    <w:p w14:paraId="4EEAD46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npm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install express mongoose express-session connect-mongo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bcryptjs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cors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dotenv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axios</w:t>
      </w:r>
      <w:proofErr w:type="spellEnd"/>
    </w:p>
    <w:p w14:paraId="21E3359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npm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install -D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nodemon</w:t>
      </w:r>
      <w:proofErr w:type="spellEnd"/>
    </w:p>
    <w:p w14:paraId="248B5784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Agent Service Dependencies (</w:t>
      </w:r>
      <w:r w:rsidRPr="00B12933">
        <w:rPr>
          <w:rFonts w:ascii="Apple Color Emoji" w:eastAsia="Times New Roman" w:hAnsi="Apple Color Emoji" w:cs="Apple Color Emoji"/>
          <w:b/>
          <w:bCs/>
          <w:color w:val="auto"/>
          <w:sz w:val="27"/>
          <w:szCs w:val="27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 xml:space="preserve"> Installed)</w:t>
      </w:r>
    </w:p>
    <w:p w14:paraId="10A93A3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fastapi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&gt;=0.104.0</w:t>
      </w:r>
    </w:p>
    <w:p w14:paraId="472C4DD1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uvicorn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[standard]&gt;=0.24.0</w:t>
      </w:r>
    </w:p>
    <w:p w14:paraId="09B216FB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python-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dotenv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&gt;=1.0.0</w:t>
      </w:r>
    </w:p>
    <w:p w14:paraId="10285CAD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pymongo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&gt;=4.6.0</w:t>
      </w:r>
    </w:p>
    <w:p w14:paraId="777802E1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motor&gt;=3.3.0</w:t>
      </w:r>
    </w:p>
    <w:p w14:paraId="52136E1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langchain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&gt;=0.3.0</w:t>
      </w:r>
    </w:p>
    <w:p w14:paraId="4E7462D1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langchain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-community&gt;=0.3.0</w:t>
      </w:r>
    </w:p>
    <w:p w14:paraId="61FFD7AC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langchain-ollama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&gt;=0.3.0</w:t>
      </w:r>
    </w:p>
    <w:p w14:paraId="2F01C2F8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sentence-transformers&gt;=2.3.0</w:t>
      </w:r>
    </w:p>
    <w:p w14:paraId="71A163A1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chromadb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&gt;=0.4.0</w:t>
      </w:r>
    </w:p>
    <w:p w14:paraId="577818E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tavily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-python&gt;=0.3.0</w:t>
      </w:r>
    </w:p>
    <w:p w14:paraId="355FB0FB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pydantic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&gt;=2.5.0</w:t>
      </w:r>
    </w:p>
    <w:p w14:paraId="331551F8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python-multipart&gt;=0.0.6</w:t>
      </w:r>
    </w:p>
    <w:p w14:paraId="53F66731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requests&gt;=2.31.0</w:t>
      </w:r>
    </w:p>
    <w:p w14:paraId="2EE1A34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numpy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&gt;=1.24.0</w:t>
      </w:r>
    </w:p>
    <w:p w14:paraId="2142E5BE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5ED244D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746DE9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🌿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Git Branching Strategy</w:t>
      </w:r>
    </w:p>
    <w:p w14:paraId="73A94CD9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Branches Needed:</w:t>
      </w:r>
    </w:p>
    <w:p w14:paraId="40F60C6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main/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master  →</w:t>
      </w:r>
      <w:proofErr w:type="gram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Production-ready code</w:t>
      </w:r>
    </w:p>
    <w:p w14:paraId="3A47AB8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dev          → Integration branch</w:t>
      </w:r>
    </w:p>
    <w:p w14:paraId="6A8B6201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prajwal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   → Prajwal's development</w:t>
      </w:r>
    </w:p>
    <w:p w14:paraId="003BC10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pukhraj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     → Pukhraj's development</w:t>
      </w:r>
    </w:p>
    <w:p w14:paraId="0F688B93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Setup Commands:</w:t>
      </w:r>
    </w:p>
    <w:p w14:paraId="38BF4711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Initialize git (if not done)</w:t>
      </w:r>
    </w:p>
    <w:p w14:paraId="1D16360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init</w:t>
      </w:r>
      <w:proofErr w:type="spellEnd"/>
    </w:p>
    <w:p w14:paraId="7823178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add .</w:t>
      </w:r>
      <w:proofErr w:type="gramEnd"/>
    </w:p>
    <w:p w14:paraId="7549D12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 commit -m "Initial project setup"</w:t>
      </w:r>
    </w:p>
    <w:p w14:paraId="2BEAD4C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6AF10AD7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Create branches</w:t>
      </w:r>
    </w:p>
    <w:p w14:paraId="3C39B751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 checkout -b dev</w:t>
      </w:r>
    </w:p>
    <w:p w14:paraId="0D3A76C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lastRenderedPageBreak/>
        <w:t>git push -u origin dev</w:t>
      </w:r>
    </w:p>
    <w:p w14:paraId="16EB1CF7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54C2E87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checkout -b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prajwal</w:t>
      </w:r>
      <w:proofErr w:type="spellEnd"/>
    </w:p>
    <w:p w14:paraId="545C70D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push -u origin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prajwal</w:t>
      </w:r>
      <w:proofErr w:type="spellEnd"/>
    </w:p>
    <w:p w14:paraId="796306D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670A01D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 checkout dev</w:t>
      </w:r>
    </w:p>
    <w:p w14:paraId="05F503CD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checkout -b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pukhraj</w:t>
      </w:r>
      <w:proofErr w:type="spellEnd"/>
    </w:p>
    <w:p w14:paraId="239F848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push -u origin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pukhraj</w:t>
      </w:r>
      <w:proofErr w:type="spellEnd"/>
    </w:p>
    <w:p w14:paraId="39ABD33C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0FD37460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 checkout dev</w:t>
      </w:r>
    </w:p>
    <w:p w14:paraId="3E24369B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Workflow:</w:t>
      </w:r>
    </w:p>
    <w:p w14:paraId="0E4FA6D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Daily workflow for Prajwal</w:t>
      </w:r>
    </w:p>
    <w:p w14:paraId="20C0210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checkout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prajwal</w:t>
      </w:r>
      <w:proofErr w:type="spellEnd"/>
    </w:p>
    <w:p w14:paraId="05BF053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 pull origin dev</w:t>
      </w:r>
    </w:p>
    <w:p w14:paraId="0C3817BA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... make changes ...</w:t>
      </w:r>
    </w:p>
    <w:p w14:paraId="5EF30100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add .</w:t>
      </w:r>
      <w:proofErr w:type="gramEnd"/>
    </w:p>
    <w:p w14:paraId="2B7A5350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 commit -m "feat: description"</w:t>
      </w:r>
    </w:p>
    <w:p w14:paraId="0EDAF6A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push origin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prajwal</w:t>
      </w:r>
      <w:proofErr w:type="spellEnd"/>
    </w:p>
    <w:p w14:paraId="0134852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# Create PR: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prajwal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→ dev</w:t>
      </w:r>
    </w:p>
    <w:p w14:paraId="56E452D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104B457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Daily workflow for Pukhraj (same pattern)</w:t>
      </w:r>
    </w:p>
    <w:p w14:paraId="32B3F9F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checkout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pukhraj</w:t>
      </w:r>
      <w:proofErr w:type="spellEnd"/>
    </w:p>
    <w:p w14:paraId="3D891A2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 pull origin dev</w:t>
      </w:r>
    </w:p>
    <w:p w14:paraId="4FBCFE18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... make changes ...</w:t>
      </w:r>
    </w:p>
    <w:p w14:paraId="206CB3D7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add .</w:t>
      </w:r>
      <w:proofErr w:type="gramEnd"/>
    </w:p>
    <w:p w14:paraId="053BFFC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 commit -m "feat: description"</w:t>
      </w:r>
    </w:p>
    <w:p w14:paraId="69CFF90A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push origin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pukhraj</w:t>
      </w:r>
      <w:proofErr w:type="spellEnd"/>
    </w:p>
    <w:p w14:paraId="6A91D19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# Create PR: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pukhraj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→ dev</w:t>
      </w:r>
    </w:p>
    <w:p w14:paraId="77238432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43A6F7E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935E4A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🚀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How to Start Services</w:t>
      </w:r>
    </w:p>
    <w:p w14:paraId="3894F48E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 xml:space="preserve">Terminal 1: </w:t>
      </w:r>
      <w:proofErr w:type="spellStart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Ollama</w:t>
      </w:r>
      <w:proofErr w:type="spellEnd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 xml:space="preserve"> (if not running as service)</w:t>
      </w:r>
    </w:p>
    <w:p w14:paraId="4576C3DA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serve</w:t>
      </w:r>
    </w:p>
    <w:p w14:paraId="78445AFB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Terminal 2: Agent Service</w:t>
      </w:r>
    </w:p>
    <w:p w14:paraId="716358C0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cd apps/agent-service</w:t>
      </w:r>
    </w:p>
    <w:p w14:paraId="0B50AA7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source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venv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/bin/activate</w:t>
      </w:r>
    </w:p>
    <w:p w14:paraId="30A8AD0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uvicorn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main:app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--reload</w:t>
      </w:r>
    </w:p>
    <w:p w14:paraId="520229C0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Running on http://localhost:8000</w:t>
      </w:r>
    </w:p>
    <w:p w14:paraId="3808868A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Terminal 3: Backend (once set up)</w:t>
      </w:r>
    </w:p>
    <w:p w14:paraId="3A1E232A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cd apps/backend</w:t>
      </w:r>
    </w:p>
    <w:p w14:paraId="3137E397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npm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run dev</w:t>
      </w:r>
    </w:p>
    <w:p w14:paraId="4822EFD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Running on http://localhost:5000</w:t>
      </w:r>
    </w:p>
    <w:p w14:paraId="7F572E91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Terminal 4: Frontend</w:t>
      </w:r>
    </w:p>
    <w:p w14:paraId="4EA2645D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lastRenderedPageBreak/>
        <w:t>cd apps/frontend</w:t>
      </w:r>
    </w:p>
    <w:p w14:paraId="46F12F0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npm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run dev</w:t>
      </w:r>
    </w:p>
    <w:p w14:paraId="2DA536CB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Running on http://localhost:5173</w:t>
      </w:r>
    </w:p>
    <w:p w14:paraId="3633E622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7780CA3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0107EC5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📝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Lab Requirements Summary</w:t>
      </w:r>
    </w:p>
    <w:p w14:paraId="13DC0BEF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Core Features Needed:</w:t>
      </w:r>
    </w:p>
    <w:p w14:paraId="7BC2846C" w14:textId="77777777" w:rsidR="00B12933" w:rsidRPr="00B12933" w:rsidRDefault="00B12933" w:rsidP="00B1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Traveler Features:</w:t>
      </w:r>
    </w:p>
    <w:p w14:paraId="705F1E5C" w14:textId="77777777" w:rsidR="00B12933" w:rsidRPr="00B12933" w:rsidRDefault="00B12933" w:rsidP="00B129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Signup/Login (session-based)</w:t>
      </w:r>
    </w:p>
    <w:p w14:paraId="0C1C921B" w14:textId="77777777" w:rsidR="00B12933" w:rsidRPr="00B12933" w:rsidRDefault="00B12933" w:rsidP="00B129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Profile management</w:t>
      </w:r>
    </w:p>
    <w:p w14:paraId="3F1DD1D4" w14:textId="77777777" w:rsidR="00B12933" w:rsidRPr="00B12933" w:rsidRDefault="00B12933" w:rsidP="00B129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Property search (location, dates, guests)</w:t>
      </w:r>
    </w:p>
    <w:p w14:paraId="76077872" w14:textId="77777777" w:rsidR="00B12933" w:rsidRPr="00B12933" w:rsidRDefault="00B12933" w:rsidP="00B129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Property details view</w:t>
      </w:r>
    </w:p>
    <w:p w14:paraId="17A4A3BB" w14:textId="77777777" w:rsidR="00B12933" w:rsidRPr="00B12933" w:rsidRDefault="00B12933" w:rsidP="00B129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Booking flow (PENDING → ACCEPTED/CANCELLED)</w:t>
      </w:r>
    </w:p>
    <w:p w14:paraId="2229E938" w14:textId="77777777" w:rsidR="00B12933" w:rsidRPr="00B12933" w:rsidRDefault="00B12933" w:rsidP="00B129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Favorites</w:t>
      </w:r>
    </w:p>
    <w:p w14:paraId="3CE4CA3B" w14:textId="77777777" w:rsidR="00B12933" w:rsidRPr="00B12933" w:rsidRDefault="00B12933" w:rsidP="00B129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Booking history</w:t>
      </w:r>
    </w:p>
    <w:p w14:paraId="302F1ED0" w14:textId="77777777" w:rsidR="00B12933" w:rsidRPr="00B12933" w:rsidRDefault="00B12933" w:rsidP="00B129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AI Agent access from dashboard</w:t>
      </w:r>
    </w:p>
    <w:p w14:paraId="1ABDE230" w14:textId="77777777" w:rsidR="00B12933" w:rsidRPr="00B12933" w:rsidRDefault="00B12933" w:rsidP="00B1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Owner Features:</w:t>
      </w:r>
    </w:p>
    <w:p w14:paraId="019B1000" w14:textId="77777777" w:rsidR="00B12933" w:rsidRPr="00B12933" w:rsidRDefault="00B12933" w:rsidP="00B129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Signup/Login</w:t>
      </w:r>
    </w:p>
    <w:p w14:paraId="34C18B32" w14:textId="77777777" w:rsidR="00B12933" w:rsidRPr="00B12933" w:rsidRDefault="00B12933" w:rsidP="00B129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Profile management</w:t>
      </w:r>
    </w:p>
    <w:p w14:paraId="0005C3AD" w14:textId="77777777" w:rsidR="00B12933" w:rsidRPr="00B12933" w:rsidRDefault="00B12933" w:rsidP="00B129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Property posting (with photos, amenities, pricing)</w:t>
      </w:r>
    </w:p>
    <w:p w14:paraId="78307FE6" w14:textId="77777777" w:rsidR="00B12933" w:rsidRPr="00B12933" w:rsidRDefault="00B12933" w:rsidP="00B129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Booking management (accept/cancel)</w:t>
      </w:r>
    </w:p>
    <w:p w14:paraId="77A79E04" w14:textId="77777777" w:rsidR="00B12933" w:rsidRPr="00B12933" w:rsidRDefault="00B12933" w:rsidP="00B129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Owner dashboard</w:t>
      </w:r>
    </w:p>
    <w:p w14:paraId="7465EE6B" w14:textId="77777777" w:rsidR="00B12933" w:rsidRPr="00B12933" w:rsidRDefault="00B12933" w:rsidP="00B1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AI Agent Features:</w:t>
      </w:r>
    </w:p>
    <w:p w14:paraId="05787F87" w14:textId="77777777" w:rsidR="00B12933" w:rsidRPr="00B12933" w:rsidRDefault="00B12933" w:rsidP="00B129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Take booking context + preferences</w:t>
      </w:r>
    </w:p>
    <w:p w14:paraId="7AC10CDF" w14:textId="77777777" w:rsidR="00B12933" w:rsidRPr="00B12933" w:rsidRDefault="00B12933" w:rsidP="00B129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Generate day-by-day itinerary</w:t>
      </w:r>
    </w:p>
    <w:p w14:paraId="5B17B501" w14:textId="77777777" w:rsidR="00B12933" w:rsidRPr="00B12933" w:rsidRDefault="00B12933" w:rsidP="00B129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Activity recommendations</w:t>
      </w:r>
    </w:p>
    <w:p w14:paraId="3787DA14" w14:textId="77777777" w:rsidR="00B12933" w:rsidRPr="00B12933" w:rsidRDefault="00B12933" w:rsidP="00B129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Restaurant suggestions (dietary filters)</w:t>
      </w:r>
    </w:p>
    <w:p w14:paraId="71C60EA0" w14:textId="77777777" w:rsidR="00B12933" w:rsidRPr="00B12933" w:rsidRDefault="00B12933" w:rsidP="00B129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Packing checklist</w:t>
      </w:r>
    </w:p>
    <w:p w14:paraId="562BF667" w14:textId="77777777" w:rsidR="00B12933" w:rsidRPr="00B12933" w:rsidRDefault="00B12933" w:rsidP="00B129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Handle free-text queries</w:t>
      </w:r>
    </w:p>
    <w:p w14:paraId="6F98A502" w14:textId="77777777" w:rsidR="00B12933" w:rsidRPr="00B12933" w:rsidRDefault="00B12933" w:rsidP="00B129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Apple Color Emoji" w:eastAsia="Times New Roman" w:hAnsi="Apple Color Emoji" w:cs="Apple Color Emoji"/>
          <w:color w:val="auto"/>
          <w:sz w:val="24"/>
          <w:szCs w:val="24"/>
          <w:lang w:eastAsia="en-US"/>
        </w:rPr>
        <w:t>✅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Use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Tavily</w:t>
      </w:r>
      <w:proofErr w:type="spell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for web searches</w:t>
      </w:r>
    </w:p>
    <w:p w14:paraId="4DFF2487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22DB228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02930F9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🎓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Key Technical Requirements</w:t>
      </w:r>
    </w:p>
    <w:p w14:paraId="5748A9CE" w14:textId="77777777" w:rsidR="00B12933" w:rsidRPr="00B12933" w:rsidRDefault="00B12933" w:rsidP="00B129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Authentication: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Session-based with bcrypt.js</w:t>
      </w:r>
    </w:p>
    <w:p w14:paraId="19A72C83" w14:textId="77777777" w:rsidR="00B12933" w:rsidRPr="00B12933" w:rsidRDefault="00B12933" w:rsidP="00B129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Database: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MongoDB with Mongoose</w:t>
      </w:r>
    </w:p>
    <w:p w14:paraId="3D636DEA" w14:textId="77777777" w:rsidR="00B12933" w:rsidRPr="00B12933" w:rsidRDefault="00B12933" w:rsidP="00B129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lastRenderedPageBreak/>
        <w:t>API: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RESTful endpoints</w:t>
      </w:r>
    </w:p>
    <w:p w14:paraId="2A7C790F" w14:textId="77777777" w:rsidR="00B12933" w:rsidRPr="00B12933" w:rsidRDefault="00B12933" w:rsidP="00B129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Frontend: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Fully responsive (mobile/tablet/desktop)</w:t>
      </w:r>
    </w:p>
    <w:p w14:paraId="043D0021" w14:textId="77777777" w:rsidR="00B12933" w:rsidRPr="00B12933" w:rsidRDefault="00B12933" w:rsidP="00B129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Documentation: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Swagger or Postman collection</w:t>
      </w:r>
    </w:p>
    <w:p w14:paraId="333AB700" w14:textId="77777777" w:rsidR="00B12933" w:rsidRPr="00B12933" w:rsidRDefault="00B12933" w:rsidP="00B129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RAG Implementation: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For A+ grade</w:t>
      </w:r>
    </w:p>
    <w:p w14:paraId="6E8B39A3" w14:textId="77777777" w:rsidR="00B12933" w:rsidRPr="00B12933" w:rsidRDefault="00B12933" w:rsidP="00B129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Error Handling: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Proper validation and exceptions</w:t>
      </w:r>
    </w:p>
    <w:p w14:paraId="6E2F1CB8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4BC99BC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06DBE73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🔑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API Keys Needed</w:t>
      </w:r>
    </w:p>
    <w:p w14:paraId="2D300224" w14:textId="77777777" w:rsidR="00B12933" w:rsidRPr="00B12933" w:rsidRDefault="00B12933" w:rsidP="00B129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Tavily</w:t>
      </w:r>
      <w:proofErr w:type="spellEnd"/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API: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https://tavily.com (FREE - 1000 requests/month)</w:t>
      </w:r>
    </w:p>
    <w:p w14:paraId="25CEFA0B" w14:textId="77777777" w:rsidR="00B12933" w:rsidRPr="00B12933" w:rsidRDefault="00B12933" w:rsidP="00B129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MongoDB: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Local installation OR MongoDB Atlas (FREE tier)</w:t>
      </w:r>
    </w:p>
    <w:p w14:paraId="105B3F1B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106A9E6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790B0C0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⚠️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Important Decisions Made</w:t>
      </w:r>
    </w:p>
    <w:p w14:paraId="24D9633C" w14:textId="77777777" w:rsidR="00B12933" w:rsidRPr="00B12933" w:rsidRDefault="00B12933" w:rsidP="00B129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Database: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MongoDB (not MySQL) - better for MERN stack</w:t>
      </w:r>
    </w:p>
    <w:p w14:paraId="42C0B217" w14:textId="77777777" w:rsidR="00B12933" w:rsidRPr="00B12933" w:rsidRDefault="00B12933" w:rsidP="00B129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LLM: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Ollama</w:t>
      </w:r>
      <w:proofErr w:type="spell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+ Llama3 (FREE, local) instead of OpenAI</w:t>
      </w:r>
    </w:p>
    <w:p w14:paraId="757CE628" w14:textId="77777777" w:rsidR="00B12933" w:rsidRPr="00B12933" w:rsidRDefault="00B12933" w:rsidP="00B129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Embeddings: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Sentence-Transformers (FREE, local)</w:t>
      </w:r>
    </w:p>
    <w:p w14:paraId="53968983" w14:textId="77777777" w:rsidR="00B12933" w:rsidRPr="00B12933" w:rsidRDefault="00B12933" w:rsidP="00B129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Vector DB: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ChromaDB</w:t>
      </w:r>
      <w:proofErr w:type="spell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(FREE, local)</w:t>
      </w:r>
    </w:p>
    <w:p w14:paraId="51263F87" w14:textId="77777777" w:rsidR="00B12933" w:rsidRPr="00B12933" w:rsidRDefault="00B12933" w:rsidP="00B129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Naming: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frontend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and </w:t>
      </w: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backend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(not client/server)</w:t>
      </w:r>
    </w:p>
    <w:p w14:paraId="43600F2F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654B9F3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733628D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📚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Helpful Resources</w:t>
      </w:r>
    </w:p>
    <w:p w14:paraId="6958AB50" w14:textId="77777777" w:rsidR="00B12933" w:rsidRPr="00B12933" w:rsidRDefault="00B12933" w:rsidP="00B129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Ollama</w:t>
      </w:r>
      <w:proofErr w:type="spellEnd"/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Docs: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https://ollama.com/</w:t>
      </w:r>
    </w:p>
    <w:p w14:paraId="09B11214" w14:textId="77777777" w:rsidR="00B12933" w:rsidRPr="00B12933" w:rsidRDefault="00B12933" w:rsidP="00B129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LangChain</w:t>
      </w:r>
      <w:proofErr w:type="spellEnd"/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Docs: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https://python.langchain.com/</w:t>
      </w:r>
    </w:p>
    <w:p w14:paraId="690F3FF6" w14:textId="77777777" w:rsidR="00B12933" w:rsidRPr="00B12933" w:rsidRDefault="00B12933" w:rsidP="00B129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FastAPI</w:t>
      </w:r>
      <w:proofErr w:type="spellEnd"/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 xml:space="preserve"> Docs: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https://fastapi.tiangolo.com/</w:t>
      </w:r>
    </w:p>
    <w:p w14:paraId="0915B123" w14:textId="77777777" w:rsidR="00B12933" w:rsidRPr="00B12933" w:rsidRDefault="00B12933" w:rsidP="00B129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MongoDB Docs: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https://www.mongodb.com/docs/</w:t>
      </w:r>
    </w:p>
    <w:p w14:paraId="20394D5B" w14:textId="77777777" w:rsidR="00B12933" w:rsidRPr="00B12933" w:rsidRDefault="00B12933" w:rsidP="00B129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React Router: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https://reactrouter.com/</w:t>
      </w:r>
    </w:p>
    <w:p w14:paraId="51595408" w14:textId="77777777" w:rsidR="00B12933" w:rsidRPr="00B12933" w:rsidRDefault="00B12933" w:rsidP="00B129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Tailwind CSS: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https://tailwindcss.com/</w:t>
      </w:r>
    </w:p>
    <w:p w14:paraId="6AF984AE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2128245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163F5E2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🐛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Troubleshooting</w:t>
      </w:r>
    </w:p>
    <w:p w14:paraId="72DC9D84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proofErr w:type="spellStart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Ollama</w:t>
      </w:r>
      <w:proofErr w:type="spellEnd"/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 xml:space="preserve"> Issues:</w:t>
      </w:r>
    </w:p>
    <w:p w14:paraId="1493B68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Check if running</w:t>
      </w:r>
    </w:p>
    <w:p w14:paraId="01CF56A8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ps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aux | grep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</w:p>
    <w:p w14:paraId="0A3C222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3FF80C90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Restart service</w:t>
      </w:r>
    </w:p>
    <w:p w14:paraId="2A06D69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brew services restart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</w:p>
    <w:p w14:paraId="6362DA5C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625FD928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lastRenderedPageBreak/>
        <w:t># Check port</w:t>
      </w:r>
    </w:p>
    <w:p w14:paraId="121AB64A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curl http://localhost:11434/</w:t>
      </w:r>
    </w:p>
    <w:p w14:paraId="25CFF7CC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Agent Service Issues:</w:t>
      </w:r>
    </w:p>
    <w:p w14:paraId="3662087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# Activate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venv</w:t>
      </w:r>
      <w:proofErr w:type="spellEnd"/>
    </w:p>
    <w:p w14:paraId="69EB1E9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source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venv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/bin/activate</w:t>
      </w:r>
    </w:p>
    <w:p w14:paraId="7C012F2A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547B53D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Check dependencies</w:t>
      </w:r>
    </w:p>
    <w:p w14:paraId="1A4B78FB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pip list</w:t>
      </w:r>
    </w:p>
    <w:p w14:paraId="5C6CF8EB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5B963100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# Test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connection</w:t>
      </w:r>
    </w:p>
    <w:p w14:paraId="2BE2C0D7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curl http://localhost:8000/test-ollama</w:t>
      </w:r>
    </w:p>
    <w:p w14:paraId="350CCAE7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eastAsia="en-US"/>
        </w:rPr>
        <w:t>Disk Space Issues:</w:t>
      </w:r>
    </w:p>
    <w:p w14:paraId="46D0CEB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Check space</w:t>
      </w:r>
    </w:p>
    <w:p w14:paraId="53982C2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df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-h /</w:t>
      </w:r>
    </w:p>
    <w:p w14:paraId="0FE2F24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1074FE9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Clean caches</w:t>
      </w:r>
    </w:p>
    <w:p w14:paraId="735778D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brew cleanup</w:t>
      </w:r>
    </w:p>
    <w:p w14:paraId="7DC39A5B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npm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cache clean --force</w:t>
      </w:r>
    </w:p>
    <w:p w14:paraId="5405958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pip cache purge</w:t>
      </w:r>
    </w:p>
    <w:p w14:paraId="75477C91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5282BCE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Use smaller model</w:t>
      </w:r>
    </w:p>
    <w:p w14:paraId="7C96289B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pull llama3.2:1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b  #</w:t>
      </w:r>
      <w:proofErr w:type="gram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Only 1.5GB</w:t>
      </w:r>
    </w:p>
    <w:p w14:paraId="27A0CD14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1C065D1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EE83B06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📊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Current Progress</w:t>
      </w:r>
    </w:p>
    <w:p w14:paraId="0E2D4F51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[x] Project structure created</w:t>
      </w:r>
    </w:p>
    <w:p w14:paraId="7B488CBF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[x] Agent service set up and working</w:t>
      </w:r>
    </w:p>
    <w:p w14:paraId="294C6FAD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[x]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Ollama</w:t>
      </w:r>
      <w:proofErr w:type="spell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+ Llama3 installed</w:t>
      </w:r>
    </w:p>
    <w:p w14:paraId="74651616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[x] Python dependencies installed</w:t>
      </w:r>
    </w:p>
    <w:p w14:paraId="650D4CD1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[x] Basic testing completed</w:t>
      </w:r>
    </w:p>
    <w:p w14:paraId="4A48CD4F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gram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 ]</w:t>
      </w:r>
      <w:proofErr w:type="gram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Git branches created</w:t>
      </w:r>
    </w:p>
    <w:p w14:paraId="65F9324E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gram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 ]</w:t>
      </w:r>
      <w:proofErr w:type="gram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Backend fully implemented</w:t>
      </w:r>
    </w:p>
    <w:p w14:paraId="240BB5AD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gram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 ]</w:t>
      </w:r>
      <w:proofErr w:type="gram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Frontend fully implemented</w:t>
      </w:r>
    </w:p>
    <w:p w14:paraId="7045716E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gram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 ]</w:t>
      </w:r>
      <w:proofErr w:type="gram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RAG pipeline implemented</w:t>
      </w:r>
    </w:p>
    <w:p w14:paraId="331D8305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gram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 ]</w:t>
      </w:r>
      <w:proofErr w:type="gram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All features from requirements</w:t>
      </w:r>
    </w:p>
    <w:p w14:paraId="0E382C9D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gram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 ]</w:t>
      </w:r>
      <w:proofErr w:type="gram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API documentation</w:t>
      </w:r>
    </w:p>
    <w:p w14:paraId="1C1435B0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gram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 ]</w:t>
      </w:r>
      <w:proofErr w:type="gram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Testing completed</w:t>
      </w:r>
    </w:p>
    <w:p w14:paraId="4E5C72AF" w14:textId="77777777" w:rsidR="00B12933" w:rsidRPr="00B12933" w:rsidRDefault="00B12933" w:rsidP="00B129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gram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[ ]</w:t>
      </w:r>
      <w:proofErr w:type="gram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Report written</w:t>
      </w:r>
    </w:p>
    <w:p w14:paraId="4BA883EE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3B2E2C7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ADA31EE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🎯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Next Steps</w:t>
      </w:r>
    </w:p>
    <w:p w14:paraId="3FBA4397" w14:textId="77777777" w:rsidR="00B12933" w:rsidRPr="00B12933" w:rsidRDefault="00B12933" w:rsidP="00B129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Set up Git branches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(dev,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prajwal</w:t>
      </w:r>
      <w:proofErr w:type="spell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,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pukhraj</w:t>
      </w:r>
      <w:proofErr w:type="spellEnd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)</w:t>
      </w:r>
    </w:p>
    <w:p w14:paraId="67BFC04F" w14:textId="77777777" w:rsidR="00B12933" w:rsidRPr="00B12933" w:rsidRDefault="00B12933" w:rsidP="00B129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Implement Backend: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</w:p>
    <w:p w14:paraId="42418957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lastRenderedPageBreak/>
        <w:t>MongoDB connection</w:t>
      </w:r>
    </w:p>
    <w:p w14:paraId="673EA4FF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User models (Traveler, Owner)</w:t>
      </w:r>
    </w:p>
    <w:p w14:paraId="694CB508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Authentication routes</w:t>
      </w:r>
    </w:p>
    <w:p w14:paraId="3EC9F169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Property routes</w:t>
      </w:r>
    </w:p>
    <w:p w14:paraId="643F2C7F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Booking routes</w:t>
      </w:r>
    </w:p>
    <w:p w14:paraId="669AFECB" w14:textId="77777777" w:rsidR="00B12933" w:rsidRPr="00B12933" w:rsidRDefault="00B12933" w:rsidP="00B129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Implement Frontend: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</w:p>
    <w:p w14:paraId="632D98D8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Routing setup</w:t>
      </w:r>
    </w:p>
    <w:p w14:paraId="674D9445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Auth pages</w:t>
      </w:r>
    </w:p>
    <w:p w14:paraId="263E1A4C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Traveler dashboard</w:t>
      </w:r>
    </w:p>
    <w:p w14:paraId="3783996C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Owner dashboard</w:t>
      </w:r>
    </w:p>
    <w:p w14:paraId="4EA18678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Property search/details</w:t>
      </w:r>
    </w:p>
    <w:p w14:paraId="25B09950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Agent widget</w:t>
      </w:r>
    </w:p>
    <w:p w14:paraId="02F6653D" w14:textId="77777777" w:rsidR="00B12933" w:rsidRPr="00B12933" w:rsidRDefault="00B12933" w:rsidP="00B129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Implement RAG: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</w:t>
      </w:r>
    </w:p>
    <w:p w14:paraId="41967A1A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Ingest properties to vector DB</w:t>
      </w:r>
    </w:p>
    <w:p w14:paraId="44D6FFFA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Implement retrieval logic</w:t>
      </w:r>
    </w:p>
    <w:p w14:paraId="07270413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Connect to </w:t>
      </w:r>
      <w:proofErr w:type="spellStart"/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Ollama</w:t>
      </w:r>
      <w:proofErr w:type="spellEnd"/>
    </w:p>
    <w:p w14:paraId="7ED3EFBE" w14:textId="77777777" w:rsidR="00B12933" w:rsidRPr="00B12933" w:rsidRDefault="00B12933" w:rsidP="00B1293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>Format responses</w:t>
      </w:r>
    </w:p>
    <w:p w14:paraId="23A1379F" w14:textId="77777777" w:rsidR="00B12933" w:rsidRPr="00B12933" w:rsidRDefault="00B12933" w:rsidP="00B129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Testing &amp; Documentation</w:t>
      </w:r>
    </w:p>
    <w:p w14:paraId="7ADFA24E" w14:textId="77777777" w:rsidR="00B12933" w:rsidRPr="00B12933" w:rsidRDefault="00B12933" w:rsidP="00B129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Report Writing</w:t>
      </w:r>
    </w:p>
    <w:p w14:paraId="7062787A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756DE89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CB4E0FA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💡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Tips for Success</w:t>
      </w:r>
    </w:p>
    <w:p w14:paraId="122785A7" w14:textId="77777777" w:rsidR="00B12933" w:rsidRPr="00B12933" w:rsidRDefault="00B12933" w:rsidP="00B129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Work in feature branches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- merge to dev frequently</w:t>
      </w:r>
    </w:p>
    <w:p w14:paraId="113F1F4D" w14:textId="77777777" w:rsidR="00B12933" w:rsidRPr="00B12933" w:rsidRDefault="00B12933" w:rsidP="00B129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Test each endpoint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as you build it</w:t>
      </w:r>
    </w:p>
    <w:p w14:paraId="3DA09953" w14:textId="77777777" w:rsidR="00B12933" w:rsidRPr="00B12933" w:rsidRDefault="00B12933" w:rsidP="00B129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Commit often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with clear messages</w:t>
      </w:r>
    </w:p>
    <w:p w14:paraId="5526E283" w14:textId="77777777" w:rsidR="00B12933" w:rsidRPr="00B12933" w:rsidRDefault="00B12933" w:rsidP="00B129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Document your API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as you go</w:t>
      </w:r>
    </w:p>
    <w:p w14:paraId="4FCCA1DE" w14:textId="77777777" w:rsidR="00B12933" w:rsidRPr="00B12933" w:rsidRDefault="00B12933" w:rsidP="00B129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Start with core features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before adding extras</w:t>
      </w:r>
    </w:p>
    <w:p w14:paraId="786A9929" w14:textId="77777777" w:rsidR="00B12933" w:rsidRPr="00B12933" w:rsidRDefault="00B12933" w:rsidP="00B129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Test responsive design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on different screen sizes</w:t>
      </w:r>
    </w:p>
    <w:p w14:paraId="2C82C018" w14:textId="77777777" w:rsidR="00B12933" w:rsidRPr="00B12933" w:rsidRDefault="00B12933" w:rsidP="00B129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Handle errors gracefully</w:t>
      </w:r>
    </w:p>
    <w:p w14:paraId="2F10187C" w14:textId="77777777" w:rsidR="00B12933" w:rsidRPr="00B12933" w:rsidRDefault="00B12933" w:rsidP="00B129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Keep code clean and commented</w:t>
      </w:r>
    </w:p>
    <w:p w14:paraId="178816A1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1481BF2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AD8E033" w14:textId="77777777" w:rsidR="00B12933" w:rsidRPr="00B12933" w:rsidRDefault="00B12933" w:rsidP="00B12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</w:pPr>
      <w:r w:rsidRPr="00B12933">
        <w:rPr>
          <w:rFonts w:ascii="Apple Color Emoji" w:eastAsia="Times New Roman" w:hAnsi="Apple Color Emoji" w:cs="Apple Color Emoji"/>
          <w:b/>
          <w:bCs/>
          <w:color w:val="auto"/>
          <w:sz w:val="36"/>
          <w:szCs w:val="36"/>
          <w:lang w:eastAsia="en-US"/>
        </w:rPr>
        <w:t>📞</w:t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US"/>
        </w:rPr>
        <w:t xml:space="preserve"> Quick Reference Commands</w:t>
      </w:r>
    </w:p>
    <w:p w14:paraId="4D1DE9D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Start everything</w:t>
      </w:r>
    </w:p>
    <w:p w14:paraId="0FA05A0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brew services start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</w:p>
    <w:p w14:paraId="15AAD3F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cd apps/agent-service &amp;&amp; source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venv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/bin/activate &amp;&amp;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uvicorn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main:app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--reload &amp;</w:t>
      </w:r>
    </w:p>
    <w:p w14:paraId="5591F27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cd apps/backend &amp;&amp;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npm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run dev &amp;</w:t>
      </w:r>
    </w:p>
    <w:p w14:paraId="5B0F62E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cd apps/frontend &amp;&amp;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npm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run dev &amp;</w:t>
      </w:r>
    </w:p>
    <w:p w14:paraId="7851D6B6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76A6F70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Check what's running</w:t>
      </w:r>
    </w:p>
    <w:p w14:paraId="7E60C65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lsof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-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i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: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8000  #</w:t>
      </w:r>
      <w:proofErr w:type="gram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Agent service</w:t>
      </w:r>
    </w:p>
    <w:p w14:paraId="61A644A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lsof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-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i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: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5000  #</w:t>
      </w:r>
      <w:proofErr w:type="gram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Backend</w:t>
      </w:r>
    </w:p>
    <w:p w14:paraId="42A5CD42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lsof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-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i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: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5173  #</w:t>
      </w:r>
      <w:proofErr w:type="gram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Frontend</w:t>
      </w:r>
    </w:p>
    <w:p w14:paraId="6DC03517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lastRenderedPageBreak/>
        <w:t>lsof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-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i</w:t>
      </w:r>
      <w:proofErr w:type="spellEnd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 :11434 #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Ollama</w:t>
      </w:r>
      <w:proofErr w:type="spellEnd"/>
    </w:p>
    <w:p w14:paraId="01C1A49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</w:p>
    <w:p w14:paraId="7CD3608F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Git workflow</w:t>
      </w:r>
    </w:p>
    <w:p w14:paraId="542C40E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 checkout dev</w:t>
      </w:r>
    </w:p>
    <w:p w14:paraId="40C24DA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 pull origin dev</w:t>
      </w:r>
    </w:p>
    <w:p w14:paraId="792A1645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checkout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prajwal</w:t>
      </w:r>
      <w:proofErr w:type="spellEnd"/>
    </w:p>
    <w:p w14:paraId="5EA55903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 merge dev</w:t>
      </w:r>
    </w:p>
    <w:p w14:paraId="0854C35A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# ... work ...</w:t>
      </w:r>
    </w:p>
    <w:p w14:paraId="36D6FF74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</w:t>
      </w:r>
      <w:proofErr w:type="gram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add .</w:t>
      </w:r>
      <w:proofErr w:type="gramEnd"/>
    </w:p>
    <w:p w14:paraId="7112E1F9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git commit -m "feat: description"</w:t>
      </w:r>
    </w:p>
    <w:p w14:paraId="7C740FAE" w14:textId="77777777" w:rsidR="00B12933" w:rsidRPr="00B12933" w:rsidRDefault="00B12933" w:rsidP="00B1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</w:pPr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 xml:space="preserve">git push origin </w:t>
      </w:r>
      <w:proofErr w:type="spellStart"/>
      <w:r w:rsidRPr="00B12933">
        <w:rPr>
          <w:rFonts w:ascii="Courier New" w:eastAsia="Times New Roman" w:hAnsi="Courier New" w:cs="Courier New"/>
          <w:color w:val="auto"/>
          <w:sz w:val="20"/>
          <w:szCs w:val="20"/>
          <w:lang w:eastAsia="en-US"/>
        </w:rPr>
        <w:t>prajwal</w:t>
      </w:r>
      <w:proofErr w:type="spellEnd"/>
    </w:p>
    <w:p w14:paraId="0B8A7A94" w14:textId="77777777" w:rsidR="00B12933" w:rsidRPr="00B12933" w:rsidRDefault="00B12933" w:rsidP="00B12933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</w:r>
      <w:r w:rsidR="00B12933" w:rsidRPr="00B12933"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eastAsia="en-US"/>
        </w:rPr>
        <w:pict w14:anchorId="508E24A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A8D36B0" w14:textId="77777777" w:rsidR="00B12933" w:rsidRPr="00B12933" w:rsidRDefault="00B12933" w:rsidP="00B12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Last Updated: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October 11, 2025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Status: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Setup Phase Complete, Ready for Implementation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br/>
      </w:r>
      <w:r w:rsidRPr="00B1293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US"/>
        </w:rPr>
        <w:t>Next Session:</w:t>
      </w:r>
      <w:r w:rsidRPr="00B12933"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t xml:space="preserve"> Start implementing core features</w:t>
      </w:r>
    </w:p>
    <w:p w14:paraId="3EFEAA15" w14:textId="5CAE52EB" w:rsidR="00672655" w:rsidRDefault="00672655">
      <w:pPr>
        <w:pStyle w:val="Heading2"/>
      </w:pPr>
    </w:p>
    <w:sectPr w:rsidR="00672655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77581" w14:textId="77777777" w:rsidR="00D9348A" w:rsidRDefault="00D9348A">
      <w:r>
        <w:separator/>
      </w:r>
    </w:p>
    <w:p w14:paraId="6513CCD9" w14:textId="77777777" w:rsidR="00D9348A" w:rsidRDefault="00D9348A"/>
  </w:endnote>
  <w:endnote w:type="continuationSeparator" w:id="0">
    <w:p w14:paraId="674C4CAB" w14:textId="77777777" w:rsidR="00D9348A" w:rsidRDefault="00D9348A">
      <w:r>
        <w:continuationSeparator/>
      </w:r>
    </w:p>
    <w:p w14:paraId="752628FD" w14:textId="77777777" w:rsidR="00D9348A" w:rsidRDefault="00D934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4604BD" w14:textId="77777777" w:rsidR="00672655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43588" w14:textId="77777777" w:rsidR="00D9348A" w:rsidRDefault="00D9348A">
      <w:r>
        <w:separator/>
      </w:r>
    </w:p>
    <w:p w14:paraId="6C5679EC" w14:textId="77777777" w:rsidR="00D9348A" w:rsidRDefault="00D9348A"/>
  </w:footnote>
  <w:footnote w:type="continuationSeparator" w:id="0">
    <w:p w14:paraId="52F0CACD" w14:textId="77777777" w:rsidR="00D9348A" w:rsidRDefault="00D9348A">
      <w:r>
        <w:continuationSeparator/>
      </w:r>
    </w:p>
    <w:p w14:paraId="7AA10A6A" w14:textId="77777777" w:rsidR="00D9348A" w:rsidRDefault="00D9348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D6918D3"/>
    <w:multiLevelType w:val="multilevel"/>
    <w:tmpl w:val="F7AA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91060"/>
    <w:multiLevelType w:val="multilevel"/>
    <w:tmpl w:val="BD26D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1151C"/>
    <w:multiLevelType w:val="multilevel"/>
    <w:tmpl w:val="1C66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279B6"/>
    <w:multiLevelType w:val="multilevel"/>
    <w:tmpl w:val="1BC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F13DD"/>
    <w:multiLevelType w:val="multilevel"/>
    <w:tmpl w:val="981E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93588"/>
    <w:multiLevelType w:val="multilevel"/>
    <w:tmpl w:val="DDC8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203F1"/>
    <w:multiLevelType w:val="multilevel"/>
    <w:tmpl w:val="D20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C7DAE"/>
    <w:multiLevelType w:val="multilevel"/>
    <w:tmpl w:val="8CB2F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D4763"/>
    <w:multiLevelType w:val="multilevel"/>
    <w:tmpl w:val="C2A00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E2767F"/>
    <w:multiLevelType w:val="multilevel"/>
    <w:tmpl w:val="94C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2C3003"/>
    <w:multiLevelType w:val="multilevel"/>
    <w:tmpl w:val="2E84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D1B44"/>
    <w:multiLevelType w:val="multilevel"/>
    <w:tmpl w:val="7572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25FD5"/>
    <w:multiLevelType w:val="multilevel"/>
    <w:tmpl w:val="587A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C58A2"/>
    <w:multiLevelType w:val="multilevel"/>
    <w:tmpl w:val="F0D0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DF39FB"/>
    <w:multiLevelType w:val="multilevel"/>
    <w:tmpl w:val="41C4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301002">
    <w:abstractNumId w:val="1"/>
  </w:num>
  <w:num w:numId="2" w16cid:durableId="1055734172">
    <w:abstractNumId w:val="0"/>
  </w:num>
  <w:num w:numId="3" w16cid:durableId="1269577608">
    <w:abstractNumId w:val="5"/>
  </w:num>
  <w:num w:numId="4" w16cid:durableId="561216742">
    <w:abstractNumId w:val="14"/>
  </w:num>
  <w:num w:numId="5" w16cid:durableId="740561463">
    <w:abstractNumId w:val="15"/>
  </w:num>
  <w:num w:numId="6" w16cid:durableId="81535682">
    <w:abstractNumId w:val="18"/>
  </w:num>
  <w:num w:numId="7" w16cid:durableId="632684777">
    <w:abstractNumId w:val="9"/>
  </w:num>
  <w:num w:numId="8" w16cid:durableId="1179268593">
    <w:abstractNumId w:val="6"/>
  </w:num>
  <w:num w:numId="9" w16cid:durableId="1963000076">
    <w:abstractNumId w:val="7"/>
  </w:num>
  <w:num w:numId="10" w16cid:durableId="1003166528">
    <w:abstractNumId w:val="12"/>
  </w:num>
  <w:num w:numId="11" w16cid:durableId="1687174993">
    <w:abstractNumId w:val="2"/>
  </w:num>
  <w:num w:numId="12" w16cid:durableId="1663702945">
    <w:abstractNumId w:val="8"/>
  </w:num>
  <w:num w:numId="13" w16cid:durableId="1389644415">
    <w:abstractNumId w:val="10"/>
  </w:num>
  <w:num w:numId="14" w16cid:durableId="1360007414">
    <w:abstractNumId w:val="11"/>
  </w:num>
  <w:num w:numId="15" w16cid:durableId="2041320140">
    <w:abstractNumId w:val="17"/>
  </w:num>
  <w:num w:numId="16" w16cid:durableId="517697165">
    <w:abstractNumId w:val="13"/>
  </w:num>
  <w:num w:numId="17" w16cid:durableId="545217115">
    <w:abstractNumId w:val="16"/>
  </w:num>
  <w:num w:numId="18" w16cid:durableId="179785152">
    <w:abstractNumId w:val="3"/>
  </w:num>
  <w:num w:numId="19" w16cid:durableId="388648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33"/>
    <w:rsid w:val="004E3C95"/>
    <w:rsid w:val="00672655"/>
    <w:rsid w:val="00B12933"/>
    <w:rsid w:val="00D9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D326B"/>
  <w15:chartTrackingRefBased/>
  <w15:docId w15:val="{BA079E25-2100-EE40-9A34-D40D81101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12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2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2933"/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B129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partan/Library/Containers/com.microsoft.Word/Data/Library/Application%20Support/Microsoft/Office/16.0/DTS/en-US%7b955DA6D2-CD32-3B47-B3A3-D7FA13F0CAD3%7d/%7b51F9BFA7-0112-4D4B-984B-5CB159D78BD5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2</TotalTime>
  <Pages>10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Spartan</dc:creator>
  <cp:keywords/>
  <dc:description/>
  <cp:lastModifiedBy>Prajwal Jivaji Dambalkar</cp:lastModifiedBy>
  <cp:revision>1</cp:revision>
  <dcterms:created xsi:type="dcterms:W3CDTF">2025-10-12T03:41:00Z</dcterms:created>
  <dcterms:modified xsi:type="dcterms:W3CDTF">2025-10-12T03:43:00Z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